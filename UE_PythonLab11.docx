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917" w:rsidRDefault="00FF1E99">
      <w:r>
        <w:rPr>
          <w:noProof/>
        </w:rPr>
        <w:drawing>
          <wp:inline distT="0" distB="0" distL="0" distR="0">
            <wp:extent cx="5041900" cy="35941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07 at 9.35.45 AM.png"/>
                    <pic:cNvPicPr/>
                  </pic:nvPicPr>
                  <pic:blipFill>
                    <a:blip r:embed="rId6">
                      <a:extLst>
                        <a:ext uri="{28A0092B-C50C-407E-A947-70E740481C1C}">
                          <a14:useLocalDpi xmlns:a14="http://schemas.microsoft.com/office/drawing/2010/main" val="0"/>
                        </a:ext>
                      </a:extLst>
                    </a:blip>
                    <a:stretch>
                      <a:fillRect/>
                    </a:stretch>
                  </pic:blipFill>
                  <pic:spPr>
                    <a:xfrm>
                      <a:off x="0" y="0"/>
                      <a:ext cx="5041900" cy="3594100"/>
                    </a:xfrm>
                    <a:prstGeom prst="rect">
                      <a:avLst/>
                    </a:prstGeom>
                  </pic:spPr>
                </pic:pic>
              </a:graphicData>
            </a:graphic>
          </wp:inline>
        </w:drawing>
      </w:r>
    </w:p>
    <w:p w:rsidR="00C337FC" w:rsidRDefault="00C337FC"/>
    <w:p w:rsidR="00C337FC" w:rsidRDefault="00C337FC">
      <w:r>
        <w:t xml:space="preserve">Download link: </w:t>
      </w:r>
      <w:hyperlink r:id="rId7" w:history="1">
        <w:r w:rsidRPr="009B5B5F">
          <w:rPr>
            <w:rStyle w:val="Hyperlink"/>
          </w:rPr>
          <w:t>https://github.com/Dermaed/Ping-Pong/blob/m</w:t>
        </w:r>
        <w:r w:rsidRPr="009B5B5F">
          <w:rPr>
            <w:rStyle w:val="Hyperlink"/>
          </w:rPr>
          <w:t>a</w:t>
        </w:r>
        <w:r w:rsidRPr="009B5B5F">
          <w:rPr>
            <w:rStyle w:val="Hyperlink"/>
          </w:rPr>
          <w:t>ster/Ping-Pong/Ping-Pong.py</w:t>
        </w:r>
      </w:hyperlink>
    </w:p>
    <w:p w:rsidR="00C337FC" w:rsidRDefault="00C337FC"/>
    <w:p w:rsidR="00D171FB" w:rsidRDefault="00D171FB">
      <w:r>
        <w:t>This is a game of Ping Pon</w:t>
      </w:r>
      <w:r w:rsidR="00FF3577">
        <w:t>g, where the user moves the left and right rocketeer with the</w:t>
      </w:r>
      <w:r w:rsidR="000320C0">
        <w:t xml:space="preserve"> </w:t>
      </w:r>
      <w:proofErr w:type="gramStart"/>
      <w:r w:rsidR="00FF3577">
        <w:t>keyboard(</w:t>
      </w:r>
      <w:proofErr w:type="gramEnd"/>
      <w:r w:rsidR="00FF3577">
        <w:t xml:space="preserve">W, S, UP, DOWN). </w:t>
      </w:r>
      <w:r w:rsidR="004B6BDA">
        <w:t xml:space="preserve">In the screenshot below, the variables are defined previously and set by colors. And they are being used in a class, which then carries multiple </w:t>
      </w:r>
      <w:r w:rsidR="0015546D">
        <w:t>IF</w:t>
      </w:r>
      <w:r w:rsidR="004B6BDA">
        <w:t xml:space="preserve"> statements</w:t>
      </w:r>
      <w:r w:rsidR="0015546D">
        <w:t xml:space="preserve"> which</w:t>
      </w:r>
      <w:r w:rsidR="00E117AF">
        <w:t xml:space="preserve"> controls the movements of the rocketeer. </w:t>
      </w:r>
      <w:r w:rsidR="00E117AF">
        <w:rPr>
          <w:noProof/>
        </w:rPr>
        <w:drawing>
          <wp:inline distT="0" distB="0" distL="0" distR="0">
            <wp:extent cx="5943600" cy="27590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6 at 11.13.1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036F46" w:rsidRDefault="00036F46"/>
    <w:p w:rsidR="00036F46" w:rsidRDefault="00036F46"/>
    <w:p w:rsidR="008A52BC" w:rsidRDefault="008A52BC">
      <w:r>
        <w:br w:type="page"/>
      </w:r>
    </w:p>
    <w:p w:rsidR="008A52BC" w:rsidRDefault="00FF1E99">
      <w:r>
        <w:rPr>
          <w:noProof/>
        </w:rPr>
        <w:lastRenderedPageBreak/>
        <w:drawing>
          <wp:inline distT="0" distB="0" distL="0" distR="0">
            <wp:extent cx="5943600" cy="3014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07 at 9.36.1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rsidR="00FF1E99" w:rsidRDefault="00FF1E99"/>
    <w:p w:rsidR="00FF1E99" w:rsidRDefault="00FF1E99">
      <w:r>
        <w:t xml:space="preserve">Download Link: </w:t>
      </w:r>
      <w:hyperlink r:id="rId10" w:history="1">
        <w:r w:rsidRPr="009B5B5F">
          <w:rPr>
            <w:rStyle w:val="Hyperlink"/>
          </w:rPr>
          <w:t>https://pastebin.com/VW9maqHf</w:t>
        </w:r>
      </w:hyperlink>
    </w:p>
    <w:p w:rsidR="00FF1E99" w:rsidRDefault="00FF1E99"/>
    <w:p w:rsidR="00FF1E99" w:rsidRDefault="00FF1E99">
      <w:r>
        <w:rPr>
          <w:noProof/>
        </w:rPr>
        <w:drawing>
          <wp:inline distT="0" distB="0" distL="0" distR="0">
            <wp:extent cx="5943600" cy="36976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07 at 9.43.1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rsidR="00FF1E99" w:rsidRDefault="00FF1E99"/>
    <w:p w:rsidR="00AF5E6C" w:rsidRDefault="00FF1E99">
      <w:r>
        <w:t>This g</w:t>
      </w:r>
      <w:r w:rsidR="00AF5E6C">
        <w:t xml:space="preserve">ame was designed by an entry level programmer using </w:t>
      </w:r>
      <w:proofErr w:type="spellStart"/>
      <w:r w:rsidR="00AF5E6C">
        <w:t>Pygame</w:t>
      </w:r>
      <w:proofErr w:type="spellEnd"/>
      <w:r w:rsidR="00AF5E6C">
        <w:t xml:space="preserve"> and Python, the purpose of the game is to get from one point to another without falling to your death. The screenshot above is his code for the movements of such character, including interaction with an Non-Player </w:t>
      </w:r>
      <w:proofErr w:type="gramStart"/>
      <w:r w:rsidR="00AF5E6C">
        <w:t>Character(</w:t>
      </w:r>
      <w:proofErr w:type="gramEnd"/>
      <w:r w:rsidR="00AF5E6C">
        <w:t>NPC).</w:t>
      </w:r>
    </w:p>
    <w:p w:rsidR="00FF1E99" w:rsidRDefault="00AF5E6C" w:rsidP="00AF5E6C">
      <w:pPr>
        <w:jc w:val="center"/>
      </w:pPr>
      <w:r>
        <w:rPr>
          <w:noProof/>
        </w:rPr>
        <w:lastRenderedPageBreak/>
        <w:drawing>
          <wp:inline distT="0" distB="0" distL="0" distR="0">
            <wp:extent cx="2849526" cy="21541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07 at 9.58.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4932" cy="2165840"/>
                    </a:xfrm>
                    <a:prstGeom prst="rect">
                      <a:avLst/>
                    </a:prstGeom>
                  </pic:spPr>
                </pic:pic>
              </a:graphicData>
            </a:graphic>
          </wp:inline>
        </w:drawing>
      </w:r>
    </w:p>
    <w:p w:rsidR="00AF5E6C" w:rsidRDefault="003059C8" w:rsidP="00AF5E6C">
      <w:r>
        <w:t xml:space="preserve">Download link: </w:t>
      </w:r>
      <w:hyperlink r:id="rId13" w:history="1">
        <w:r w:rsidRPr="009B5B5F">
          <w:rPr>
            <w:rStyle w:val="Hyperlink"/>
          </w:rPr>
          <w:t>https://pythonspot.com/snake-with-pygame/</w:t>
        </w:r>
      </w:hyperlink>
    </w:p>
    <w:p w:rsidR="003059C8" w:rsidRDefault="003059C8" w:rsidP="00AF5E6C"/>
    <w:p w:rsidR="003059C8" w:rsidRDefault="003059C8" w:rsidP="00AF5E6C">
      <w:r>
        <w:rPr>
          <w:noProof/>
        </w:rPr>
        <w:drawing>
          <wp:anchor distT="0" distB="0" distL="114300" distR="114300" simplePos="0" relativeHeight="251658240" behindDoc="0" locked="0" layoutInCell="1" allowOverlap="1">
            <wp:simplePos x="0" y="0"/>
            <wp:positionH relativeFrom="column">
              <wp:posOffset>478155</wp:posOffset>
            </wp:positionH>
            <wp:positionV relativeFrom="paragraph">
              <wp:posOffset>790575</wp:posOffset>
            </wp:positionV>
            <wp:extent cx="5100955" cy="4904740"/>
            <wp:effectExtent l="0" t="0" r="4445"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07 at 10.24.09 AM.png"/>
                    <pic:cNvPicPr/>
                  </pic:nvPicPr>
                  <pic:blipFill>
                    <a:blip r:embed="rId14">
                      <a:extLst>
                        <a:ext uri="{28A0092B-C50C-407E-A947-70E740481C1C}">
                          <a14:useLocalDpi xmlns:a14="http://schemas.microsoft.com/office/drawing/2010/main" val="0"/>
                        </a:ext>
                      </a:extLst>
                    </a:blip>
                    <a:stretch>
                      <a:fillRect/>
                    </a:stretch>
                  </pic:blipFill>
                  <pic:spPr>
                    <a:xfrm>
                      <a:off x="0" y="0"/>
                      <a:ext cx="5100955" cy="4904740"/>
                    </a:xfrm>
                    <a:prstGeom prst="rect">
                      <a:avLst/>
                    </a:prstGeom>
                  </pic:spPr>
                </pic:pic>
              </a:graphicData>
            </a:graphic>
            <wp14:sizeRelH relativeFrom="page">
              <wp14:pctWidth>0</wp14:pctWidth>
            </wp14:sizeRelH>
            <wp14:sizeRelV relativeFrom="page">
              <wp14:pctHeight>0</wp14:pctHeight>
            </wp14:sizeRelV>
          </wp:anchor>
        </w:drawing>
      </w:r>
      <w:r>
        <w:t xml:space="preserve">This game is a game called Snake, where the user needs to move the character and eat an object in order to grow. The code below is the creation of the character, and the continuous length after eating an object. </w:t>
      </w:r>
    </w:p>
    <w:p w:rsidR="003059C8" w:rsidRDefault="003059C8">
      <w:r>
        <w:br w:type="page"/>
      </w:r>
    </w:p>
    <w:p w:rsidR="003059C8" w:rsidRDefault="003059C8" w:rsidP="00AF5E6C">
      <w:r>
        <w:lastRenderedPageBreak/>
        <w:t xml:space="preserve">As an observation, these games and others are constant </w:t>
      </w:r>
      <w:r w:rsidR="00990D1F">
        <w:t xml:space="preserve">in using same lines of code, and many classes and IF and </w:t>
      </w:r>
      <w:proofErr w:type="gramStart"/>
      <w:r w:rsidR="00990D1F">
        <w:t>For</w:t>
      </w:r>
      <w:proofErr w:type="gramEnd"/>
      <w:r w:rsidR="00990D1F">
        <w:t xml:space="preserve"> statements. This is helpful because another programmer can use the same code to create a different game, with the same mechanics(or even an updated/expanded version of it).</w:t>
      </w:r>
      <w:bookmarkStart w:id="0" w:name="_GoBack"/>
      <w:bookmarkEnd w:id="0"/>
    </w:p>
    <w:sectPr w:rsidR="003059C8" w:rsidSect="00435881">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16B9" w:rsidRDefault="00FE16B9" w:rsidP="00353AB8">
      <w:r>
        <w:separator/>
      </w:r>
    </w:p>
  </w:endnote>
  <w:endnote w:type="continuationSeparator" w:id="0">
    <w:p w:rsidR="00FE16B9" w:rsidRDefault="00FE16B9" w:rsidP="00353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Default="00353A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Default="00353A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Default="00353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16B9" w:rsidRDefault="00FE16B9" w:rsidP="00353AB8">
      <w:r>
        <w:separator/>
      </w:r>
    </w:p>
  </w:footnote>
  <w:footnote w:type="continuationSeparator" w:id="0">
    <w:p w:rsidR="00FE16B9" w:rsidRDefault="00FE16B9" w:rsidP="00353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Default="00353A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Pr="00353AB8" w:rsidRDefault="00353AB8">
    <w:pPr>
      <w:pStyle w:val="Header"/>
      <w:rPr>
        <w:rFonts w:ascii="Courier New" w:hAnsi="Courier New" w:cs="Courier New"/>
      </w:rPr>
    </w:pPr>
    <w:r w:rsidRPr="00353AB8">
      <w:rPr>
        <w:rFonts w:ascii="Courier New" w:hAnsi="Courier New" w:cs="Courier New"/>
      </w:rPr>
      <w:t>Urias Escudero</w:t>
    </w:r>
    <w:r w:rsidRPr="00353AB8">
      <w:rPr>
        <w:rFonts w:ascii="Courier New" w:hAnsi="Courier New" w:cs="Courier New"/>
      </w:rPr>
      <w:ptab w:relativeTo="margin" w:alignment="center" w:leader="none"/>
    </w:r>
    <w:r w:rsidRPr="00353AB8">
      <w:rPr>
        <w:rFonts w:ascii="Courier New" w:hAnsi="Courier New" w:cs="Courier New"/>
      </w:rPr>
      <w:t>Data Analytics Class 23</w:t>
    </w:r>
    <w:r w:rsidRPr="00353AB8">
      <w:rPr>
        <w:rFonts w:ascii="Courier New" w:hAnsi="Courier New" w:cs="Courier New"/>
      </w:rPr>
      <w:ptab w:relativeTo="margin" w:alignment="right" w:leader="none"/>
    </w:r>
    <w:r w:rsidRPr="00353AB8">
      <w:rPr>
        <w:rFonts w:ascii="Courier New" w:hAnsi="Courier New" w:cs="Courier New"/>
      </w:rPr>
      <w:t>Section 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3AB8" w:rsidRDefault="00353A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FC"/>
    <w:rsid w:val="000320C0"/>
    <w:rsid w:val="00036F46"/>
    <w:rsid w:val="0015546D"/>
    <w:rsid w:val="003059C8"/>
    <w:rsid w:val="00353AB8"/>
    <w:rsid w:val="00391A23"/>
    <w:rsid w:val="00435881"/>
    <w:rsid w:val="004B6BDA"/>
    <w:rsid w:val="008A52BC"/>
    <w:rsid w:val="00990D1F"/>
    <w:rsid w:val="00AF5E6C"/>
    <w:rsid w:val="00C337FC"/>
    <w:rsid w:val="00CE5752"/>
    <w:rsid w:val="00D171FB"/>
    <w:rsid w:val="00E117AF"/>
    <w:rsid w:val="00FE16B9"/>
    <w:rsid w:val="00FF1E99"/>
    <w:rsid w:val="00FF3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2F02"/>
  <w15:chartTrackingRefBased/>
  <w15:docId w15:val="{9E97C5A9-6EDB-8145-B9F2-11D9B468D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AB8"/>
    <w:pPr>
      <w:tabs>
        <w:tab w:val="center" w:pos="4680"/>
        <w:tab w:val="right" w:pos="9360"/>
      </w:tabs>
    </w:pPr>
  </w:style>
  <w:style w:type="character" w:customStyle="1" w:styleId="HeaderChar">
    <w:name w:val="Header Char"/>
    <w:basedOn w:val="DefaultParagraphFont"/>
    <w:link w:val="Header"/>
    <w:uiPriority w:val="99"/>
    <w:rsid w:val="00353AB8"/>
  </w:style>
  <w:style w:type="paragraph" w:styleId="Footer">
    <w:name w:val="footer"/>
    <w:basedOn w:val="Normal"/>
    <w:link w:val="FooterChar"/>
    <w:uiPriority w:val="99"/>
    <w:unhideWhenUsed/>
    <w:rsid w:val="00353AB8"/>
    <w:pPr>
      <w:tabs>
        <w:tab w:val="center" w:pos="4680"/>
        <w:tab w:val="right" w:pos="9360"/>
      </w:tabs>
    </w:pPr>
  </w:style>
  <w:style w:type="character" w:customStyle="1" w:styleId="FooterChar">
    <w:name w:val="Footer Char"/>
    <w:basedOn w:val="DefaultParagraphFont"/>
    <w:link w:val="Footer"/>
    <w:uiPriority w:val="99"/>
    <w:rsid w:val="00353AB8"/>
  </w:style>
  <w:style w:type="character" w:styleId="Hyperlink">
    <w:name w:val="Hyperlink"/>
    <w:basedOn w:val="DefaultParagraphFont"/>
    <w:uiPriority w:val="99"/>
    <w:unhideWhenUsed/>
    <w:rsid w:val="00C337FC"/>
    <w:rPr>
      <w:color w:val="0563C1" w:themeColor="hyperlink"/>
      <w:u w:val="single"/>
    </w:rPr>
  </w:style>
  <w:style w:type="character" w:styleId="UnresolvedMention">
    <w:name w:val="Unresolved Mention"/>
    <w:basedOn w:val="DefaultParagraphFont"/>
    <w:uiPriority w:val="99"/>
    <w:semiHidden/>
    <w:unhideWhenUsed/>
    <w:rsid w:val="00C337FC"/>
    <w:rPr>
      <w:color w:val="605E5C"/>
      <w:shd w:val="clear" w:color="auto" w:fill="E1DFDD"/>
    </w:rPr>
  </w:style>
  <w:style w:type="character" w:styleId="FollowedHyperlink">
    <w:name w:val="FollowedHyperlink"/>
    <w:basedOn w:val="DefaultParagraphFont"/>
    <w:uiPriority w:val="99"/>
    <w:semiHidden/>
    <w:unhideWhenUsed/>
    <w:rsid w:val="00FF1E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thonspot.com/snake-with-pygame/" TargetMode="External"/><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github.com/Dermaed/Ping-Pong/blob/master/Ping-Pong/Ping-Pong.py"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hyperlink" Target="https://pastebin.com/VW9maqHf" TargetMode="External"/><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riasescudero/Library/Group%20Containers/UBF8T346G9.Office/User%20Content.localized/Templates.localized/Pyth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PythonTemplate.dotx</Template>
  <TotalTime>157</TotalTime>
  <Pages>4</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Urias Escudero</dc:creator>
  <cp:keywords/>
  <dc:description/>
  <cp:lastModifiedBy>Urias Escudero</cp:lastModifiedBy>
  <cp:revision>1</cp:revision>
  <dcterms:created xsi:type="dcterms:W3CDTF">2020-01-06T18:34:00Z</dcterms:created>
  <dcterms:modified xsi:type="dcterms:W3CDTF">2020-01-07T18:35:00Z</dcterms:modified>
</cp:coreProperties>
</file>